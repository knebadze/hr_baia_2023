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882912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ka-GE" w:eastAsia="ka-GE"/>
              </w:rPr>
              <w:drawing>
                <wp:inline distT="0" distB="0" distL="0" distR="0">
                  <wp:extent cx="2179320" cy="2179320"/>
                  <wp:effectExtent l="76200" t="76200" r="87630" b="1021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ხატია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F451E2" w:rsidP="00F451E2">
            <w:pPr>
              <w:pStyle w:val="Title"/>
            </w:pPr>
            <w:r>
              <w:rPr>
                <w:rFonts w:ascii="Sylfaen" w:hAnsi="Sylfaen"/>
                <w:lang w:val="ka-GE"/>
              </w:rPr>
              <w:t xml:space="preserve">ხატია </w:t>
            </w:r>
            <w:r w:rsidR="003D1B71" w:rsidRPr="00310F17">
              <w:br/>
            </w:r>
            <w:r>
              <w:rPr>
                <w:rFonts w:ascii="Sylfaen" w:hAnsi="Sylfaen"/>
                <w:lang w:val="ka-GE"/>
              </w:rPr>
              <w:t>უჯარაშვილი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E572D6" w:rsidRDefault="0023491E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  <w:lang w:val="ka-GE"/>
              </w:rPr>
              <w:t>გამოცდილება</w:t>
            </w:r>
          </w:p>
          <w:p w:rsidR="003D1B71" w:rsidRPr="00740017" w:rsidRDefault="0023491E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ka-GE"/>
              </w:rPr>
              <w:t>2020/03/22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  <w:lang w:val="ka-GE"/>
              </w:rPr>
              <w:t>დღემდე</w:t>
            </w:r>
          </w:p>
          <w:p w:rsidR="003D1B71" w:rsidRPr="00740017" w:rsidRDefault="0023491E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ka-GE"/>
              </w:rPr>
              <w:t>ორიფლაიმი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lang w:val="ka-GE"/>
              </w:rPr>
              <w:t>გაყიდვების მენეჯერი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lang w:val="ka-GE"/>
              </w:rPr>
              <w:t>ორიფლეიმის კომპანია</w:t>
            </w:r>
          </w:p>
          <w:p w:rsidR="003D1B71" w:rsidRPr="00E572D6" w:rsidRDefault="0023491E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  <w:lang w:val="ka-GE"/>
              </w:rPr>
              <w:t>განათლება</w:t>
            </w:r>
          </w:p>
          <w:p w:rsidR="003D1B71" w:rsidRPr="00740017" w:rsidRDefault="0023491E" w:rsidP="00353B60">
            <w:pPr>
              <w:pStyle w:val="SchoolName"/>
            </w:pPr>
            <w:r>
              <w:rPr>
                <w:lang w:val="ka-GE"/>
              </w:rPr>
              <w:t>შავი ზღვის საერთაშორისო უნივერსიტეტი</w:t>
            </w:r>
            <w:r w:rsidR="003D1B71" w:rsidRPr="00740017">
              <w:t xml:space="preserve">, </w:t>
            </w:r>
            <w:r>
              <w:rPr>
                <w:lang w:val="ka-GE"/>
              </w:rPr>
              <w:t>საქართველო, თბილისი</w:t>
            </w:r>
          </w:p>
          <w:p w:rsidR="003D1B71" w:rsidRPr="0023491E" w:rsidRDefault="0023491E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ka-GE"/>
              </w:rPr>
              <w:t>ინგლისურენოვანი ეკონომიკა (პირველი კურსი)</w:t>
            </w:r>
          </w:p>
          <w:p w:rsidR="00882912" w:rsidRDefault="0023491E" w:rsidP="00F82461">
            <w:pPr>
              <w:pStyle w:val="ListBullet"/>
              <w:rPr>
                <w:rFonts w:ascii="Calibri" w:hAnsi="Calibri" w:cs="Calibri"/>
                <w:lang w:val="ka-GE"/>
              </w:rPr>
            </w:pPr>
            <w:r w:rsidRPr="00901696">
              <w:rPr>
                <w:rFonts w:ascii="Calibri" w:hAnsi="Calibri" w:cs="Calibri"/>
                <w:lang w:val="ka-GE"/>
              </w:rPr>
              <w:t>ვფლობ ინგლისურ</w:t>
            </w:r>
            <w:r w:rsidR="00901696">
              <w:rPr>
                <w:rFonts w:ascii="Calibri" w:hAnsi="Calibri" w:cs="Calibri"/>
              </w:rPr>
              <w:t>(</w:t>
            </w:r>
            <w:r w:rsidR="00901696">
              <w:rPr>
                <w:rFonts w:ascii="Calibri" w:hAnsi="Calibri" w:cs="Calibri"/>
                <w:lang w:val="ka-GE"/>
              </w:rPr>
              <w:t>კარგად)</w:t>
            </w:r>
            <w:r w:rsidRPr="00901696">
              <w:rPr>
                <w:rFonts w:ascii="Calibri" w:hAnsi="Calibri" w:cs="Calibri"/>
                <w:lang w:val="ka-GE"/>
              </w:rPr>
              <w:t xml:space="preserve"> და რუსულ ენას</w:t>
            </w:r>
            <w:r w:rsidR="00901696">
              <w:rPr>
                <w:rFonts w:ascii="Calibri" w:hAnsi="Calibri" w:cs="Calibri"/>
                <w:lang w:val="ka-GE"/>
              </w:rPr>
              <w:t>(ძალიან კარგად)</w:t>
            </w:r>
            <w:bookmarkStart w:id="0" w:name="_GoBack"/>
            <w:bookmarkEnd w:id="0"/>
            <w:r w:rsidRPr="00901696">
              <w:rPr>
                <w:rFonts w:ascii="Calibri" w:hAnsi="Calibri" w:cs="Calibri"/>
                <w:lang w:val="ka-GE"/>
              </w:rPr>
              <w:t xml:space="preserve">. </w:t>
            </w:r>
          </w:p>
          <w:p w:rsidR="00882912" w:rsidRDefault="00882912" w:rsidP="0088291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lang w:val="ka-GE"/>
              </w:rPr>
            </w:pPr>
          </w:p>
          <w:p w:rsidR="00882912" w:rsidRDefault="00882912" w:rsidP="0088291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lang w:val="ka-GE"/>
              </w:rPr>
            </w:pPr>
          </w:p>
          <w:p w:rsidR="00882912" w:rsidRDefault="00882912" w:rsidP="0088291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lang w:val="ka-GE"/>
              </w:rPr>
            </w:pPr>
          </w:p>
          <w:p w:rsidR="00882912" w:rsidRDefault="00882912" w:rsidP="0088291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lang w:val="ka-GE"/>
              </w:rPr>
            </w:pPr>
          </w:p>
          <w:p w:rsidR="00882912" w:rsidRDefault="00882912" w:rsidP="0088291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lang w:val="ka-GE"/>
              </w:rPr>
            </w:pPr>
          </w:p>
          <w:p w:rsidR="00882912" w:rsidRDefault="00882912" w:rsidP="0088291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lang w:val="ka-GE"/>
              </w:rPr>
            </w:pPr>
          </w:p>
          <w:p w:rsidR="00882912" w:rsidRDefault="00882912" w:rsidP="0088291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lang w:val="ka-GE"/>
              </w:rPr>
            </w:pPr>
          </w:p>
          <w:p w:rsidR="00882912" w:rsidRDefault="00882912" w:rsidP="0088291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lang w:val="ka-GE"/>
              </w:rPr>
            </w:pPr>
          </w:p>
          <w:p w:rsidR="00882912" w:rsidRDefault="00882912" w:rsidP="0088291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lang w:val="ka-GE"/>
              </w:rPr>
            </w:pPr>
          </w:p>
          <w:p w:rsidR="00882912" w:rsidRDefault="00882912" w:rsidP="0088291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lang w:val="ka-GE"/>
              </w:rPr>
            </w:pPr>
          </w:p>
          <w:p w:rsidR="00882912" w:rsidRDefault="00882912" w:rsidP="0088291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lang w:val="ka-GE"/>
              </w:rPr>
            </w:pPr>
          </w:p>
          <w:p w:rsidR="00882912" w:rsidRDefault="00882912" w:rsidP="0088291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lang w:val="ka-GE"/>
              </w:rPr>
            </w:pPr>
          </w:p>
          <w:p w:rsidR="00882912" w:rsidRDefault="00882912" w:rsidP="0088291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lang w:val="ka-GE"/>
              </w:rPr>
            </w:pPr>
          </w:p>
          <w:p w:rsidR="00882912" w:rsidRDefault="00882912" w:rsidP="0088291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lang w:val="ka-GE"/>
              </w:rPr>
            </w:pPr>
          </w:p>
          <w:p w:rsidR="00882912" w:rsidRDefault="00882912" w:rsidP="0088291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lang w:val="ka-GE"/>
              </w:rPr>
            </w:pPr>
          </w:p>
          <w:p w:rsidR="00882912" w:rsidRDefault="00882912" w:rsidP="0088291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lang w:val="ka-GE"/>
              </w:rPr>
            </w:pPr>
          </w:p>
          <w:p w:rsidR="00882912" w:rsidRDefault="00882912" w:rsidP="0088291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lang w:val="ka-GE"/>
              </w:rPr>
            </w:pPr>
          </w:p>
          <w:p w:rsidR="00882912" w:rsidRDefault="00882912" w:rsidP="0088291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lang w:val="ka-GE"/>
              </w:rPr>
            </w:pPr>
          </w:p>
          <w:p w:rsidR="00882912" w:rsidRPr="0023491E" w:rsidRDefault="00882912" w:rsidP="0088291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</w:p>
          <w:p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:rsidR="003D1B71" w:rsidRPr="0056708E" w:rsidRDefault="003D1B71" w:rsidP="00882912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 w:val="ka-GE" w:eastAsia="ka-GE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CE8822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23491E" w:rsidP="00380FD1">
            <w:pPr>
              <w:pStyle w:val="Information"/>
            </w:pPr>
            <w:r>
              <w:rPr>
                <w:lang w:val="ka-GE"/>
              </w:rPr>
              <w:t>ზარზმის #1</w:t>
            </w:r>
          </w:p>
          <w:p w:rsidR="003D1B71" w:rsidRPr="00380FD1" w:rsidRDefault="0023491E" w:rsidP="0023491E">
            <w:pPr>
              <w:pStyle w:val="Information"/>
            </w:pPr>
            <w:r>
              <w:rPr>
                <w:lang w:val="ka-GE"/>
              </w:rPr>
              <w:t>თბილისი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ka-GE" w:eastAsia="ka-GE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92727E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23491E" w:rsidP="0023491E">
            <w:pPr>
              <w:pStyle w:val="Information"/>
            </w:pPr>
            <w:r>
              <w:rPr>
                <w:lang w:val="ka-GE"/>
              </w:rPr>
              <w:t>591922416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ka-GE" w:eastAsia="ka-GE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9427C4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23491E" w:rsidP="0023491E">
            <w:pPr>
              <w:pStyle w:val="Information"/>
            </w:pPr>
            <w:r>
              <w:t>Ujarashvili.khatia@gmail.com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ka-GE" w:eastAsia="ka-GE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57F1E6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23491E" w:rsidP="00380FD1">
            <w:pPr>
              <w:pStyle w:val="Information"/>
            </w:pPr>
            <w:r w:rsidRPr="0023491E">
              <w:t>https://www.facebook.com</w:t>
            </w: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0FFB" w:rsidRDefault="00610FFB" w:rsidP="00590471">
      <w:r>
        <w:separator/>
      </w:r>
    </w:p>
  </w:endnote>
  <w:endnote w:type="continuationSeparator" w:id="0">
    <w:p w:rsidR="00610FFB" w:rsidRDefault="00610FF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0FFB" w:rsidRDefault="00610FFB" w:rsidP="00590471">
      <w:r>
        <w:separator/>
      </w:r>
    </w:p>
  </w:footnote>
  <w:footnote w:type="continuationSeparator" w:id="0">
    <w:p w:rsidR="00610FFB" w:rsidRDefault="00610FF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  <w:lang w:val="ka-GE" w:eastAsia="ka-GE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3B8628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141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1E2"/>
    <w:rsid w:val="00060042"/>
    <w:rsid w:val="0008685D"/>
    <w:rsid w:val="00090860"/>
    <w:rsid w:val="00112FD7"/>
    <w:rsid w:val="00150ABD"/>
    <w:rsid w:val="001946FC"/>
    <w:rsid w:val="00222466"/>
    <w:rsid w:val="0023491E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9714F"/>
    <w:rsid w:val="003D1B71"/>
    <w:rsid w:val="004E158A"/>
    <w:rsid w:val="00565C77"/>
    <w:rsid w:val="0056708E"/>
    <w:rsid w:val="005801E5"/>
    <w:rsid w:val="00590471"/>
    <w:rsid w:val="005D01FA"/>
    <w:rsid w:val="00610FFB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82912"/>
    <w:rsid w:val="008A1E6E"/>
    <w:rsid w:val="008C024F"/>
    <w:rsid w:val="008C2CFC"/>
    <w:rsid w:val="00901696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451E2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kaki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</vt:lpstr>
    </vt:vector>
  </TitlesOfParts>
  <Company/>
  <LinksUpToDate>false</LinksUpToDate>
  <CharactersWithSpaces>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</dc:title>
  <dc:subject/>
  <dc:creator/>
  <cp:keywords/>
  <dc:description/>
  <cp:lastModifiedBy/>
  <cp:revision>1</cp:revision>
  <dcterms:created xsi:type="dcterms:W3CDTF">2021-03-25T12:53:00Z</dcterms:created>
  <dcterms:modified xsi:type="dcterms:W3CDTF">2021-03-25T12:53:00Z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